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17300A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9E3138D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50CCD13" wp14:editId="7AA62D2A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2DB9F2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" strokecolor="#94b6d2 [3204]" strokeweight="5pt">
                      <v:fill r:id="rId12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771E01D" w14:textId="77777777" w:rsidR="001B2ABD" w:rsidRPr="00B14465" w:rsidRDefault="001B2ABD" w:rsidP="000C45FF">
            <w:pPr>
              <w:tabs>
                <w:tab w:val="left" w:pos="990"/>
              </w:tabs>
              <w:rPr>
                <w:b/>
                <w:bCs/>
              </w:rPr>
            </w:pPr>
          </w:p>
        </w:tc>
        <w:tc>
          <w:tcPr>
            <w:tcW w:w="6470" w:type="dxa"/>
            <w:vAlign w:val="bottom"/>
          </w:tcPr>
          <w:p w14:paraId="46AF94D9" w14:textId="1F937156" w:rsidR="001B2ABD" w:rsidRPr="00B14465" w:rsidRDefault="00B14465" w:rsidP="001B2ABD">
            <w:pPr>
              <w:pStyle w:val="Title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1F2581" w:rsidRPr="00B14465">
              <w:rPr>
                <w:b/>
                <w:bCs/>
              </w:rPr>
              <w:t>ourabh bhatt</w:t>
            </w:r>
          </w:p>
          <w:p w14:paraId="58EE1A47" w14:textId="7A783126" w:rsidR="001B2ABD" w:rsidRPr="00B14465" w:rsidRDefault="001F2581" w:rsidP="001B2ABD">
            <w:pPr>
              <w:pStyle w:val="Subtitle"/>
              <w:rPr>
                <w:b/>
                <w:bCs/>
              </w:rPr>
            </w:pPr>
            <w:r w:rsidRPr="006D763D">
              <w:rPr>
                <w:b/>
                <w:bCs/>
                <w:spacing w:val="0"/>
                <w:w w:val="50"/>
              </w:rPr>
              <w:t>Front-End Software Enginee</w:t>
            </w:r>
            <w:r w:rsidRPr="006D763D">
              <w:rPr>
                <w:b/>
                <w:bCs/>
                <w:spacing w:val="16"/>
                <w:w w:val="50"/>
              </w:rPr>
              <w:t>r</w:t>
            </w:r>
          </w:p>
        </w:tc>
      </w:tr>
      <w:tr w:rsidR="001B2ABD" w14:paraId="0EABA3CA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92C0B479980E403B9DC8C28E79C9E1AA"/>
              </w:placeholder>
              <w:temporary/>
              <w:showingPlcHdr/>
              <w15:appearance w15:val="hidden"/>
            </w:sdtPr>
            <w:sdtEndPr/>
            <w:sdtContent>
              <w:p w14:paraId="73EC6E2A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18819E5" w14:textId="2FDD5148" w:rsidR="00036450" w:rsidRDefault="00EB172C" w:rsidP="00EB172C">
            <w:r>
              <w:t>With a strong foundation in computer science, I am passionate about Mobile app development and interested in web design and development. As I grow as a developer, I hope to write clean, readable code that can be used by others and leveraged to create beautiful software</w:t>
            </w:r>
          </w:p>
          <w:sdt>
            <w:sdtPr>
              <w:id w:val="-1954003311"/>
              <w:placeholder>
                <w:docPart w:val="303895AECDFF4E3ABF5703ECBA2896DB"/>
              </w:placeholder>
              <w:temporary/>
              <w:showingPlcHdr/>
              <w15:appearance w15:val="hidden"/>
            </w:sdtPr>
            <w:sdtEndPr/>
            <w:sdtContent>
              <w:p w14:paraId="2D5631D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F357C182F5B4F4784E31154E814BC41"/>
              </w:placeholder>
              <w:temporary/>
              <w:showingPlcHdr/>
              <w15:appearance w15:val="hidden"/>
            </w:sdtPr>
            <w:sdtEndPr/>
            <w:sdtContent>
              <w:p w14:paraId="5EC3FD05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1FCE8DD2" w14:textId="523C9ED5" w:rsidR="004D3011" w:rsidRDefault="001F2581" w:rsidP="004D3011">
            <w:r>
              <w:t>8191854683</w:t>
            </w:r>
          </w:p>
          <w:p w14:paraId="5223856F" w14:textId="77777777" w:rsidR="004D3011" w:rsidRPr="004D3011" w:rsidRDefault="004D3011" w:rsidP="004D3011"/>
          <w:sdt>
            <w:sdtPr>
              <w:id w:val="67859272"/>
              <w:placeholder>
                <w:docPart w:val="822417AFC3114456912B804BEA871C23"/>
              </w:placeholder>
              <w:temporary/>
              <w:showingPlcHdr/>
              <w15:appearance w15:val="hidden"/>
            </w:sdtPr>
            <w:sdtEndPr/>
            <w:sdtContent>
              <w:p w14:paraId="37C2CC7D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72BB718" w14:textId="2DCB8B8B" w:rsidR="004D3011" w:rsidRDefault="0049598A" w:rsidP="004D3011">
            <w:hyperlink r:id="rId13" w:history="1">
              <w:r w:rsidR="001F2581" w:rsidRPr="0049598A">
                <w:rPr>
                  <w:rStyle w:val="Hyperlink"/>
                </w:rPr>
                <w:t>https://sourabh</w:t>
              </w:r>
              <w:r w:rsidR="001F2581" w:rsidRPr="0049598A">
                <w:rPr>
                  <w:rStyle w:val="Hyperlink"/>
                </w:rPr>
                <w:t>b</w:t>
              </w:r>
              <w:r w:rsidR="001F2581" w:rsidRPr="0049598A">
                <w:rPr>
                  <w:rStyle w:val="Hyperlink"/>
                </w:rPr>
                <w:t>hatt.github.io/</w:t>
              </w:r>
              <w:r w:rsidRPr="0049598A">
                <w:rPr>
                  <w:rStyle w:val="Hyperlink"/>
                </w:rPr>
                <w:t>p</w:t>
              </w:r>
              <w:r w:rsidR="001F2581" w:rsidRPr="0049598A">
                <w:rPr>
                  <w:rStyle w:val="Hyperlink"/>
                </w:rPr>
                <w:t>ortfolio</w:t>
              </w:r>
            </w:hyperlink>
          </w:p>
          <w:p w14:paraId="731BEBD5" w14:textId="77777777" w:rsidR="004D3011" w:rsidRDefault="004D3011" w:rsidP="004D3011"/>
          <w:sdt>
            <w:sdtPr>
              <w:id w:val="-240260293"/>
              <w:placeholder>
                <w:docPart w:val="E2643611AF924096A586D467D8A962A2"/>
              </w:placeholder>
              <w:temporary/>
              <w:showingPlcHdr/>
              <w15:appearance w15:val="hidden"/>
            </w:sdtPr>
            <w:sdtEndPr/>
            <w:sdtContent>
              <w:p w14:paraId="11333B99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758221BD" w14:textId="59B863D8" w:rsidR="00036450" w:rsidRPr="00E4381A" w:rsidRDefault="001F2581" w:rsidP="004D3011">
            <w:pPr>
              <w:rPr>
                <w:rStyle w:val="Hyperlink"/>
              </w:rPr>
            </w:pPr>
            <w:r>
              <w:t>sourabhbhatt.77@gmail.com</w:t>
            </w:r>
          </w:p>
          <w:sdt>
            <w:sdtPr>
              <w:id w:val="-1444214663"/>
              <w:placeholder>
                <w:docPart w:val="577375A5F4EF43008C35A961B52973CB"/>
              </w:placeholder>
              <w:temporary/>
              <w:showingPlcHdr/>
              <w15:appearance w15:val="hidden"/>
            </w:sdtPr>
            <w:sdtEndPr/>
            <w:sdtContent>
              <w:p w14:paraId="1C55429A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DE8DA00" w14:textId="68575C53" w:rsidR="004D3011" w:rsidRDefault="00F34D7C" w:rsidP="004D3011">
            <w:r>
              <w:t>Acting</w:t>
            </w:r>
          </w:p>
          <w:p w14:paraId="38FFF37D" w14:textId="34D6007D" w:rsidR="004D3011" w:rsidRDefault="00F34D7C" w:rsidP="004D3011">
            <w:r>
              <w:t>Bike</w:t>
            </w:r>
            <w:r w:rsidR="00EB172C">
              <w:t xml:space="preserve"> </w:t>
            </w:r>
            <w:r>
              <w:t>Riding/Stunting</w:t>
            </w:r>
          </w:p>
          <w:p w14:paraId="4E2CD2CF" w14:textId="361D277B" w:rsidR="004D3011" w:rsidRDefault="00EB172C" w:rsidP="004D3011">
            <w:r>
              <w:t>Reading</w:t>
            </w:r>
          </w:p>
          <w:p w14:paraId="71708FAC" w14:textId="77777777" w:rsidR="004D3011" w:rsidRDefault="00EB172C" w:rsidP="004D3011">
            <w:r>
              <w:t>H</w:t>
            </w:r>
            <w:r w:rsidRPr="00EB172C">
              <w:t>iking</w:t>
            </w:r>
          </w:p>
          <w:p w14:paraId="68E3500E" w14:textId="77777777" w:rsidR="00EB172C" w:rsidRDefault="00EB172C" w:rsidP="004D3011"/>
          <w:p w14:paraId="3B5F372F" w14:textId="0B1FC648" w:rsidR="00EB172C" w:rsidRDefault="00EB172C" w:rsidP="00EB172C">
            <w:pPr>
              <w:pStyle w:val="Heading3"/>
            </w:pPr>
            <w:r>
              <w:t>SKILLS</w:t>
            </w:r>
          </w:p>
          <w:p w14:paraId="5D066A35" w14:textId="3EEB4A0D" w:rsidR="00EB172C" w:rsidRPr="00EB172C" w:rsidRDefault="001C790F" w:rsidP="00EB172C">
            <w:r>
              <w:t xml:space="preserve">React Native, </w:t>
            </w:r>
            <w:r w:rsidR="00EB172C">
              <w:t>JavaScript (ES6), HTML, CSS, ReactJS</w:t>
            </w:r>
            <w:r w:rsidR="00F66C75">
              <w:t xml:space="preserve">, </w:t>
            </w:r>
            <w:r>
              <w:t>Redux</w:t>
            </w:r>
            <w:r w:rsidR="00F66C75">
              <w:t>.</w:t>
            </w:r>
          </w:p>
          <w:p w14:paraId="28A02538" w14:textId="20B55DFC" w:rsidR="00EB172C" w:rsidRPr="004D3011" w:rsidRDefault="00EB172C" w:rsidP="004D3011"/>
        </w:tc>
        <w:tc>
          <w:tcPr>
            <w:tcW w:w="720" w:type="dxa"/>
          </w:tcPr>
          <w:p w14:paraId="22C09CE7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E9E785B19B0E4035962F9CE17FDAF492"/>
              </w:placeholder>
              <w:temporary/>
              <w:showingPlcHdr/>
              <w15:appearance w15:val="hidden"/>
            </w:sdtPr>
            <w:sdtEndPr/>
            <w:sdtContent>
              <w:p w14:paraId="09DEE26C" w14:textId="541F91A7" w:rsidR="00036450" w:rsidRDefault="00E25A26" w:rsidP="001F2581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6A10E05" w14:textId="42A87AF0" w:rsidR="00036450" w:rsidRPr="00B359E4" w:rsidRDefault="001F2581" w:rsidP="00B359E4">
            <w:pPr>
              <w:pStyle w:val="Heading4"/>
            </w:pPr>
            <w:r>
              <w:t>Graphic Era Hill University</w:t>
            </w:r>
            <w:r w:rsidR="00995F86">
              <w:t>,</w:t>
            </w:r>
            <w:r>
              <w:t xml:space="preserve"> Dehradun</w:t>
            </w:r>
            <w:r w:rsidR="00F66C75">
              <w:t xml:space="preserve"> 2015-2019</w:t>
            </w:r>
          </w:p>
          <w:p w14:paraId="4020E284" w14:textId="1512AC3A" w:rsidR="00036450" w:rsidRDefault="001F2581" w:rsidP="00036450">
            <w:r>
              <w:t xml:space="preserve">Pursued </w:t>
            </w:r>
            <w:r w:rsidR="007B3D21">
              <w:t>b</w:t>
            </w:r>
            <w:r>
              <w:t xml:space="preserve">achelors of technology in computer science </w:t>
            </w:r>
            <w:r w:rsidR="007B3D21">
              <w:t>and Engineering.</w:t>
            </w:r>
          </w:p>
          <w:sdt>
            <w:sdtPr>
              <w:id w:val="1001553383"/>
              <w:placeholder>
                <w:docPart w:val="94C84CB55E49475693C3EFCDE4CEC8A0"/>
              </w:placeholder>
              <w:temporary/>
              <w:showingPlcHdr/>
              <w15:appearance w15:val="hidden"/>
            </w:sdtPr>
            <w:sdtEndPr/>
            <w:sdtContent>
              <w:p w14:paraId="489EB9FE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66D4B5E" w14:textId="2A185E3C" w:rsidR="004D3011" w:rsidRPr="004D3011" w:rsidRDefault="00F51927" w:rsidP="00F66C75">
            <w:pPr>
              <w:pStyle w:val="Heading4"/>
            </w:pPr>
            <w:r>
              <w:t>SPLICE</w:t>
            </w:r>
            <w:r w:rsidR="007B3D21">
              <w:t xml:space="preserve"> G</w:t>
            </w:r>
            <w:r>
              <w:t>LOBAL PVT</w:t>
            </w:r>
            <w:r w:rsidR="007B3D21">
              <w:t xml:space="preserve"> L</w:t>
            </w:r>
            <w:r>
              <w:t>TD</w:t>
            </w:r>
            <w:r w:rsidR="004D3011" w:rsidRPr="004D3011">
              <w:t xml:space="preserve"> </w:t>
            </w:r>
            <w:r w:rsidR="00F66C75" w:rsidRPr="00F66C75">
              <w:rPr>
                <w:color w:val="808080" w:themeColor="background1" w:themeShade="80"/>
              </w:rPr>
              <w:t>[</w:t>
            </w:r>
            <w:r w:rsidR="00F66C75" w:rsidRPr="00B14465">
              <w:rPr>
                <w:color w:val="548AB7" w:themeColor="accent1" w:themeShade="BF"/>
              </w:rPr>
              <w:t>REACT-NATIVE DEVELOPER</w:t>
            </w:r>
            <w:r w:rsidR="00F66C75" w:rsidRPr="00B14465">
              <w:rPr>
                <w:color w:val="808080" w:themeColor="background1" w:themeShade="80"/>
              </w:rPr>
              <w:t xml:space="preserve">] </w:t>
            </w:r>
            <w:r w:rsidR="007B3D21" w:rsidRPr="00B14465">
              <w:t>Nov 2019</w:t>
            </w:r>
            <w:r w:rsidR="004D3011" w:rsidRPr="00B14465">
              <w:t>–</w:t>
            </w:r>
            <w:r w:rsidR="007B3D21" w:rsidRPr="00B14465">
              <w:t xml:space="preserve"> Present</w:t>
            </w:r>
          </w:p>
          <w:p w14:paraId="57A4E70D" w14:textId="0C282BA2" w:rsidR="007B3D21" w:rsidRDefault="00B069B8" w:rsidP="00B069B8">
            <w:pPr>
              <w:pStyle w:val="ListParagraph"/>
            </w:pPr>
            <w:r w:rsidRPr="00B069B8">
              <w:t>Worked with a variety of different languages, frameworks, and content management systems such as JavaScript,</w:t>
            </w:r>
            <w:r>
              <w:t xml:space="preserve"> Redux</w:t>
            </w:r>
            <w:r w:rsidRPr="00B069B8">
              <w:t>, React-Native, React JS, Angular, Vue, etc.</w:t>
            </w:r>
            <w:r>
              <w:t xml:space="preserve"> </w:t>
            </w:r>
            <w:r w:rsidRPr="00B069B8">
              <w:t>I like to write clean, readable code that can be used by others and leveraged to create beautiful software</w:t>
            </w:r>
            <w:r>
              <w:t xml:space="preserve"> </w:t>
            </w:r>
          </w:p>
          <w:p w14:paraId="3155C8CC" w14:textId="77777777" w:rsidR="00036450" w:rsidRDefault="00926404" w:rsidP="00926404">
            <w:pPr>
              <w:pStyle w:val="Heading2"/>
            </w:pPr>
            <w:r>
              <w:t>Projects</w:t>
            </w:r>
          </w:p>
          <w:p w14:paraId="3614C56B" w14:textId="448DED48" w:rsidR="00117B6D" w:rsidRPr="00D5636B" w:rsidRDefault="00117B6D" w:rsidP="00F66C75">
            <w:pPr>
              <w:pStyle w:val="ListParagraph"/>
              <w:rPr>
                <w:rFonts w:ascii="Open Sans" w:hAnsi="Open Sans" w:hint="eastAsia"/>
                <w:b/>
                <w:bCs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1-</w:t>
            </w:r>
            <w:r w:rsidRPr="00D5636B">
              <w:rPr>
                <w:rFonts w:ascii="Open Sans" w:hAnsi="Open Sans" w:cs="Arial"/>
                <w:b/>
                <w:bCs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   STORE TO DOOR </w:t>
            </w:r>
            <w:r w:rsidRPr="00D5636B">
              <w:rPr>
                <w:rFonts w:ascii="Open Sans" w:hAnsi="Open Sans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c</w:t>
            </w:r>
            <w:r w:rsidR="00926404" w:rsidRPr="00D5636B">
              <w:rPr>
                <w:rFonts w:ascii="Open Sans" w:hAnsi="Open Sans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onnects drivers and its passengers via a mobile application. Once a user gets registered, upon login, there is an option where the App instantly detects the location of the user via GPS. The customer has to enter the drop location</w:t>
            </w:r>
            <w:r w:rsidRPr="00D5636B">
              <w:rPr>
                <w:rFonts w:ascii="Open Sans" w:hAnsi="Open Sans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, </w:t>
            </w:r>
            <w:r w:rsidRPr="00D5636B">
              <w:rPr>
                <w:rFonts w:ascii="Open Sans" w:hAnsi="Open Sans"/>
                <w:color w:val="262626" w:themeColor="text1" w:themeTint="D9"/>
                <w:sz w:val="20"/>
                <w:szCs w:val="20"/>
                <w:shd w:val="clear" w:color="auto" w:fill="FFFFFF"/>
              </w:rPr>
              <w:t>Deliveries, for your home improvement same day delivery needs.</w:t>
            </w:r>
          </w:p>
          <w:p w14:paraId="091C6AA7" w14:textId="00F9A4E8" w:rsidR="00117B6D" w:rsidRPr="00D5636B" w:rsidRDefault="00117B6D" w:rsidP="00117B6D">
            <w:pPr>
              <w:pStyle w:val="ListParagraph"/>
              <w:numPr>
                <w:ilvl w:val="0"/>
                <w:numId w:val="3"/>
              </w:numPr>
              <w:rPr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STORE TO DOOR USER App     </w:t>
            </w:r>
          </w:p>
          <w:p w14:paraId="34525CBF" w14:textId="4CAAEB48" w:rsidR="00F66C75" w:rsidRPr="00D5636B" w:rsidRDefault="00117B6D" w:rsidP="00F51927">
            <w:pPr>
              <w:pStyle w:val="ListParagraph"/>
              <w:numPr>
                <w:ilvl w:val="0"/>
                <w:numId w:val="3"/>
              </w:numPr>
              <w:rPr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STORE TO DOOR DRIVER App </w:t>
            </w:r>
          </w:p>
          <w:p w14:paraId="54110252" w14:textId="77777777" w:rsidR="00F51927" w:rsidRPr="00D5636B" w:rsidRDefault="00F51927" w:rsidP="00D5636B">
            <w:pPr>
              <w:pStyle w:val="ListParagraph"/>
              <w:ind w:left="1440"/>
              <w:rPr>
                <w:rStyle w:val="Emphasis"/>
                <w:i w:val="0"/>
                <w:iCs w:val="0"/>
                <w:color w:val="262626" w:themeColor="text1" w:themeTint="D9"/>
                <w:sz w:val="20"/>
                <w:szCs w:val="20"/>
              </w:rPr>
            </w:pPr>
          </w:p>
          <w:p w14:paraId="065E900F" w14:textId="5CAC3358" w:rsidR="00926404" w:rsidRPr="00D5636B" w:rsidRDefault="00117B6D" w:rsidP="00926404">
            <w:pPr>
              <w:pStyle w:val="ListParagraph"/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2-   And</w:t>
            </w:r>
            <w:r w:rsidR="00995F86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-</w:t>
            </w: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Go</w:t>
            </w:r>
            <w:r w:rsidRPr="00D5636B"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 offers to book cabs nearby your location for best fares. For best taxi service at lowest fares</w:t>
            </w:r>
            <w:r w:rsidR="00DB5E3E" w:rsidRPr="00D5636B">
              <w:rPr>
                <w:rFonts w:ascii="Arial" w:hAnsi="Arial" w:cs="Arial"/>
                <w:color w:val="262626" w:themeColor="text1" w:themeTint="D9"/>
                <w:sz w:val="20"/>
                <w:szCs w:val="20"/>
                <w:shd w:val="clear" w:color="auto" w:fill="FFFFFF"/>
              </w:rPr>
              <w:t>.</w:t>
            </w:r>
          </w:p>
          <w:p w14:paraId="2E87E6DE" w14:textId="7F371024" w:rsidR="00117B6D" w:rsidRPr="00D5636B" w:rsidRDefault="00117B6D" w:rsidP="00117B6D">
            <w:pPr>
              <w:pStyle w:val="ListParagraph"/>
              <w:numPr>
                <w:ilvl w:val="0"/>
                <w:numId w:val="3"/>
              </w:numPr>
              <w:rPr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ANDGO DRIVER APP   </w:t>
            </w:r>
          </w:p>
          <w:p w14:paraId="444D77BE" w14:textId="014B0850" w:rsidR="00F66C75" w:rsidRPr="00D5636B" w:rsidRDefault="00117B6D" w:rsidP="00F51927">
            <w:pPr>
              <w:pStyle w:val="ListParagraph"/>
              <w:numPr>
                <w:ilvl w:val="0"/>
                <w:numId w:val="3"/>
              </w:numPr>
              <w:rPr>
                <w:rStyle w:val="Emphasis"/>
                <w:i w:val="0"/>
                <w:iCs w:val="0"/>
                <w:color w:val="548AB7" w:themeColor="accent1" w:themeShade="BF"/>
                <w:sz w:val="20"/>
                <w:szCs w:val="20"/>
              </w:rPr>
            </w:pPr>
            <w:r w:rsidRPr="00D5636B">
              <w:rPr>
                <w:color w:val="548AB7" w:themeColor="accent1" w:themeShade="BF"/>
                <w:sz w:val="20"/>
                <w:szCs w:val="20"/>
              </w:rPr>
              <w:t xml:space="preserve">ANDGO USER APP      </w:t>
            </w:r>
          </w:p>
          <w:p w14:paraId="3D2D7113" w14:textId="77777777" w:rsidR="00F51927" w:rsidRPr="00D5636B" w:rsidRDefault="00F51927" w:rsidP="00F51927">
            <w:pPr>
              <w:pStyle w:val="ListParagraph"/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</w:p>
          <w:p w14:paraId="79D1EE44" w14:textId="4D2D035B" w:rsidR="00F66C75" w:rsidRDefault="00F51927" w:rsidP="00F51927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3- </w:t>
            </w:r>
            <w:r w:rsidR="00F66C75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Social</w:t>
            </w:r>
            <w:r w:rsidR="00995F86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F66C75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Exchange App</w:t>
            </w:r>
            <w:r w:rsid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:</w:t>
            </w:r>
            <w:r w:rsidR="00F66C75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F66C75" w:rsidRPr="00D5636B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The purpose of this exchange is to maximize benefits and minimize costs.</w:t>
            </w:r>
          </w:p>
          <w:p w14:paraId="185DFED3" w14:textId="77777777" w:rsidR="00D5636B" w:rsidRPr="00D5636B" w:rsidRDefault="00D5636B" w:rsidP="00F51927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</w:p>
          <w:p w14:paraId="1AEB49F2" w14:textId="5CEEC6CC" w:rsidR="00F66C75" w:rsidRDefault="00F66C75" w:rsidP="00F66C75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4- </w:t>
            </w:r>
            <w:r w:rsidR="00F51927"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My Glove Box</w:t>
            </w:r>
            <w:r w:rsid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:</w:t>
            </w: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F51927" w:rsidRPr="00D5636B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Provides vehicle related solutions</w:t>
            </w:r>
            <w:r w:rsidRPr="00D5636B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.</w:t>
            </w:r>
          </w:p>
          <w:p w14:paraId="19E016AD" w14:textId="77777777" w:rsidR="00D5636B" w:rsidRPr="00D5636B" w:rsidRDefault="00D5636B" w:rsidP="00F66C75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</w:pPr>
          </w:p>
          <w:p w14:paraId="2383B461" w14:textId="10DAA926" w:rsidR="00117B6D" w:rsidRPr="00F51927" w:rsidRDefault="00F51927" w:rsidP="00F51927">
            <w:pPr>
              <w:pStyle w:val="ListParagraph"/>
              <w:rPr>
                <w:rFonts w:ascii="Arial" w:hAnsi="Arial" w:cs="Arial"/>
                <w:color w:val="5F6368"/>
                <w:sz w:val="21"/>
                <w:szCs w:val="21"/>
                <w:shd w:val="clear" w:color="auto" w:fill="FFFFFF"/>
              </w:rPr>
            </w:pP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5- A</w:t>
            </w:r>
            <w:r w:rsidR="00D473B7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MZ Seller</w:t>
            </w:r>
            <w:r w:rsidRP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Finance</w:t>
            </w:r>
            <w:r w:rsidR="00D5636B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:</w:t>
            </w:r>
            <w:r w:rsidRP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 </w:t>
            </w:r>
            <w:r w:rsid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A f</w:t>
            </w:r>
            <w:r w:rsidR="00D473B7" w:rsidRP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ast funding </w:t>
            </w:r>
            <w:r w:rsid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 xml:space="preserve">platform </w:t>
            </w:r>
            <w:r w:rsidR="00D473B7" w:rsidRPr="00D473B7">
              <w:rPr>
                <w:rStyle w:val="Emphasis"/>
                <w:rFonts w:ascii="Arial" w:hAnsi="Arial" w:cs="Arial"/>
                <w:i w:val="0"/>
                <w:iCs w:val="0"/>
                <w:color w:val="262626" w:themeColor="text1" w:themeTint="D9"/>
                <w:sz w:val="20"/>
                <w:szCs w:val="20"/>
                <w:shd w:val="clear" w:color="auto" w:fill="FFFFFF"/>
              </w:rPr>
              <w:t>built for eCommerce sellers.</w:t>
            </w:r>
          </w:p>
        </w:tc>
      </w:tr>
      <w:tr w:rsidR="007B3D21" w14:paraId="47BA1B54" w14:textId="77777777" w:rsidTr="001B2ABD">
        <w:tc>
          <w:tcPr>
            <w:tcW w:w="3600" w:type="dxa"/>
          </w:tcPr>
          <w:p w14:paraId="43B4A0DB" w14:textId="77777777" w:rsidR="007B3D21" w:rsidRDefault="007B3D21" w:rsidP="00036450">
            <w:pPr>
              <w:pStyle w:val="Heading3"/>
            </w:pPr>
          </w:p>
        </w:tc>
        <w:tc>
          <w:tcPr>
            <w:tcW w:w="720" w:type="dxa"/>
          </w:tcPr>
          <w:p w14:paraId="038BCD5A" w14:textId="77777777" w:rsidR="007B3D21" w:rsidRDefault="007B3D21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2551A1D4" w14:textId="77777777" w:rsidR="007B3D21" w:rsidRDefault="007B3D21" w:rsidP="001F2581">
            <w:pPr>
              <w:pStyle w:val="Heading2"/>
            </w:pPr>
          </w:p>
        </w:tc>
      </w:tr>
    </w:tbl>
    <w:p w14:paraId="69B738D9" w14:textId="77777777" w:rsidR="0043117B" w:rsidRDefault="006D763D" w:rsidP="000C45FF">
      <w:pPr>
        <w:tabs>
          <w:tab w:val="left" w:pos="990"/>
        </w:tabs>
      </w:pPr>
    </w:p>
    <w:sectPr w:rsidR="0043117B" w:rsidSect="00D5636B">
      <w:headerReference w:type="default" r:id="rId14"/>
      <w:pgSz w:w="12240" w:h="15840"/>
      <w:pgMar w:top="720" w:right="72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9AA32" w14:textId="77777777" w:rsidR="006D763D" w:rsidRDefault="006D763D" w:rsidP="000C45FF">
      <w:r>
        <w:separator/>
      </w:r>
    </w:p>
  </w:endnote>
  <w:endnote w:type="continuationSeparator" w:id="0">
    <w:p w14:paraId="0A473662" w14:textId="77777777" w:rsidR="006D763D" w:rsidRDefault="006D763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Segoe UI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7EFC93" w14:textId="77777777" w:rsidR="006D763D" w:rsidRDefault="006D763D" w:rsidP="000C45FF">
      <w:r>
        <w:separator/>
      </w:r>
    </w:p>
  </w:footnote>
  <w:footnote w:type="continuationSeparator" w:id="0">
    <w:p w14:paraId="1A7A2318" w14:textId="77777777" w:rsidR="006D763D" w:rsidRDefault="006D763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AC1AC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42298A7" wp14:editId="3E46E40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5" name="Graphic 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4F3A"/>
    <w:multiLevelType w:val="hybridMultilevel"/>
    <w:tmpl w:val="55609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26633"/>
    <w:multiLevelType w:val="hybridMultilevel"/>
    <w:tmpl w:val="E990D1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FD52F3"/>
    <w:multiLevelType w:val="hybridMultilevel"/>
    <w:tmpl w:val="00540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581"/>
    <w:rsid w:val="00001D37"/>
    <w:rsid w:val="00036450"/>
    <w:rsid w:val="00094499"/>
    <w:rsid w:val="000C45FF"/>
    <w:rsid w:val="000E3FD1"/>
    <w:rsid w:val="00112054"/>
    <w:rsid w:val="00117B6D"/>
    <w:rsid w:val="001525E1"/>
    <w:rsid w:val="00180329"/>
    <w:rsid w:val="0019001F"/>
    <w:rsid w:val="001A74A5"/>
    <w:rsid w:val="001B2ABD"/>
    <w:rsid w:val="001C790F"/>
    <w:rsid w:val="001E0391"/>
    <w:rsid w:val="001E1759"/>
    <w:rsid w:val="001F1ECC"/>
    <w:rsid w:val="001F2581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650AD"/>
    <w:rsid w:val="004813B3"/>
    <w:rsid w:val="0049598A"/>
    <w:rsid w:val="00496591"/>
    <w:rsid w:val="004C63E4"/>
    <w:rsid w:val="004D3011"/>
    <w:rsid w:val="005262AC"/>
    <w:rsid w:val="00536027"/>
    <w:rsid w:val="005E39D5"/>
    <w:rsid w:val="00600670"/>
    <w:rsid w:val="0062123A"/>
    <w:rsid w:val="006454EE"/>
    <w:rsid w:val="00646E75"/>
    <w:rsid w:val="006771D0"/>
    <w:rsid w:val="006D763D"/>
    <w:rsid w:val="00715FCB"/>
    <w:rsid w:val="00743101"/>
    <w:rsid w:val="007775E1"/>
    <w:rsid w:val="007867A0"/>
    <w:rsid w:val="007927F5"/>
    <w:rsid w:val="007B3D21"/>
    <w:rsid w:val="00802CA0"/>
    <w:rsid w:val="009260CD"/>
    <w:rsid w:val="00926404"/>
    <w:rsid w:val="00952C25"/>
    <w:rsid w:val="00977364"/>
    <w:rsid w:val="00995F86"/>
    <w:rsid w:val="00A2118D"/>
    <w:rsid w:val="00AD76E2"/>
    <w:rsid w:val="00B069B8"/>
    <w:rsid w:val="00B14465"/>
    <w:rsid w:val="00B20152"/>
    <w:rsid w:val="00B359E4"/>
    <w:rsid w:val="00B57D98"/>
    <w:rsid w:val="00B70850"/>
    <w:rsid w:val="00B908C4"/>
    <w:rsid w:val="00C066B6"/>
    <w:rsid w:val="00C12154"/>
    <w:rsid w:val="00C37BA1"/>
    <w:rsid w:val="00C4674C"/>
    <w:rsid w:val="00C506CF"/>
    <w:rsid w:val="00C72BED"/>
    <w:rsid w:val="00C9578B"/>
    <w:rsid w:val="00CB0055"/>
    <w:rsid w:val="00D2522B"/>
    <w:rsid w:val="00D422DE"/>
    <w:rsid w:val="00D473B7"/>
    <w:rsid w:val="00D5459D"/>
    <w:rsid w:val="00D5636B"/>
    <w:rsid w:val="00DA1F4D"/>
    <w:rsid w:val="00DB5E3E"/>
    <w:rsid w:val="00DD172A"/>
    <w:rsid w:val="00E25A26"/>
    <w:rsid w:val="00E4381A"/>
    <w:rsid w:val="00E55D74"/>
    <w:rsid w:val="00EB172C"/>
    <w:rsid w:val="00EE2D1D"/>
    <w:rsid w:val="00F34D7C"/>
    <w:rsid w:val="00F51927"/>
    <w:rsid w:val="00F60274"/>
    <w:rsid w:val="00F66C75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3397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7B3D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9598A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ourabhbhatt.github.io/portfolio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2C0B479980E403B9DC8C28E79C9E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D1D0E-44CE-4168-960D-878D43E63847}"/>
      </w:docPartPr>
      <w:docPartBody>
        <w:p w:rsidR="00FE581F" w:rsidRDefault="00E2020F">
          <w:pPr>
            <w:pStyle w:val="92C0B479980E403B9DC8C28E79C9E1AA"/>
          </w:pPr>
          <w:r w:rsidRPr="00D5459D">
            <w:t>Profile</w:t>
          </w:r>
        </w:p>
      </w:docPartBody>
    </w:docPart>
    <w:docPart>
      <w:docPartPr>
        <w:name w:val="303895AECDFF4E3ABF5703ECBA289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899B26-6BFD-4AD0-B1EE-ACA84B01CB64}"/>
      </w:docPartPr>
      <w:docPartBody>
        <w:p w:rsidR="00FE581F" w:rsidRDefault="00E2020F">
          <w:pPr>
            <w:pStyle w:val="303895AECDFF4E3ABF5703ECBA2896DB"/>
          </w:pPr>
          <w:r w:rsidRPr="00CB0055">
            <w:t>Contact</w:t>
          </w:r>
        </w:p>
      </w:docPartBody>
    </w:docPart>
    <w:docPart>
      <w:docPartPr>
        <w:name w:val="0F357C182F5B4F4784E31154E814B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D930F-CD7A-4390-BFB1-1BAC587EE3FF}"/>
      </w:docPartPr>
      <w:docPartBody>
        <w:p w:rsidR="00FE581F" w:rsidRDefault="00E2020F">
          <w:pPr>
            <w:pStyle w:val="0F357C182F5B4F4784E31154E814BC41"/>
          </w:pPr>
          <w:r w:rsidRPr="004D3011">
            <w:t>PHONE:</w:t>
          </w:r>
        </w:p>
      </w:docPartBody>
    </w:docPart>
    <w:docPart>
      <w:docPartPr>
        <w:name w:val="822417AFC3114456912B804BEA871C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50B98-88DF-43AE-8F1E-225F39C2B10B}"/>
      </w:docPartPr>
      <w:docPartBody>
        <w:p w:rsidR="00FE581F" w:rsidRDefault="00E2020F">
          <w:pPr>
            <w:pStyle w:val="822417AFC3114456912B804BEA871C23"/>
          </w:pPr>
          <w:r w:rsidRPr="004D3011">
            <w:t>WEBSITE:</w:t>
          </w:r>
        </w:p>
      </w:docPartBody>
    </w:docPart>
    <w:docPart>
      <w:docPartPr>
        <w:name w:val="E2643611AF924096A586D467D8A962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216AA-A78D-443C-934D-8CA53E7A0F97}"/>
      </w:docPartPr>
      <w:docPartBody>
        <w:p w:rsidR="00FE581F" w:rsidRDefault="00E2020F">
          <w:pPr>
            <w:pStyle w:val="E2643611AF924096A586D467D8A962A2"/>
          </w:pPr>
          <w:r w:rsidRPr="004D3011">
            <w:t>EMAIL:</w:t>
          </w:r>
        </w:p>
      </w:docPartBody>
    </w:docPart>
    <w:docPart>
      <w:docPartPr>
        <w:name w:val="577375A5F4EF43008C35A961B5297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14AD-4292-4521-B698-527DAA07A08C}"/>
      </w:docPartPr>
      <w:docPartBody>
        <w:p w:rsidR="00FE581F" w:rsidRDefault="00E2020F">
          <w:pPr>
            <w:pStyle w:val="577375A5F4EF43008C35A961B52973CB"/>
          </w:pPr>
          <w:r w:rsidRPr="00CB0055">
            <w:t>Hobbies</w:t>
          </w:r>
        </w:p>
      </w:docPartBody>
    </w:docPart>
    <w:docPart>
      <w:docPartPr>
        <w:name w:val="E9E785B19B0E4035962F9CE17FDAF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4F6A5-F807-4A02-805F-062E2644280D}"/>
      </w:docPartPr>
      <w:docPartBody>
        <w:p w:rsidR="00FE581F" w:rsidRDefault="00E2020F">
          <w:pPr>
            <w:pStyle w:val="E9E785B19B0E4035962F9CE17FDAF492"/>
          </w:pPr>
          <w:r w:rsidRPr="00036450">
            <w:t>EDUCATION</w:t>
          </w:r>
        </w:p>
      </w:docPartBody>
    </w:docPart>
    <w:docPart>
      <w:docPartPr>
        <w:name w:val="94C84CB55E49475693C3EFCDE4CEC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AA80A-3C46-4089-8058-BD0711AB53D2}"/>
      </w:docPartPr>
      <w:docPartBody>
        <w:p w:rsidR="00FE581F" w:rsidRDefault="00E2020F">
          <w:pPr>
            <w:pStyle w:val="94C84CB55E49475693C3EFCDE4CEC8A0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Segoe UI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36F"/>
    <w:rsid w:val="00281A0F"/>
    <w:rsid w:val="00365E5A"/>
    <w:rsid w:val="00AD636F"/>
    <w:rsid w:val="00B6147B"/>
    <w:rsid w:val="00E2020F"/>
    <w:rsid w:val="00FD74A3"/>
    <w:rsid w:val="00FE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AD636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C0B479980E403B9DC8C28E79C9E1AA">
    <w:name w:val="92C0B479980E403B9DC8C28E79C9E1AA"/>
  </w:style>
  <w:style w:type="paragraph" w:customStyle="1" w:styleId="303895AECDFF4E3ABF5703ECBA2896DB">
    <w:name w:val="303895AECDFF4E3ABF5703ECBA2896DB"/>
  </w:style>
  <w:style w:type="paragraph" w:customStyle="1" w:styleId="0F357C182F5B4F4784E31154E814BC41">
    <w:name w:val="0F357C182F5B4F4784E31154E814BC41"/>
  </w:style>
  <w:style w:type="paragraph" w:customStyle="1" w:styleId="822417AFC3114456912B804BEA871C23">
    <w:name w:val="822417AFC3114456912B804BEA871C23"/>
  </w:style>
  <w:style w:type="paragraph" w:customStyle="1" w:styleId="E2643611AF924096A586D467D8A962A2">
    <w:name w:val="E2643611AF924096A586D467D8A962A2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577375A5F4EF43008C35A961B52973CB">
    <w:name w:val="577375A5F4EF43008C35A961B52973CB"/>
  </w:style>
  <w:style w:type="paragraph" w:customStyle="1" w:styleId="E9E785B19B0E4035962F9CE17FDAF492">
    <w:name w:val="E9E785B19B0E4035962F9CE17FDAF492"/>
  </w:style>
  <w:style w:type="paragraph" w:customStyle="1" w:styleId="94C84CB55E49475693C3EFCDE4CEC8A0">
    <w:name w:val="94C84CB55E49475693C3EFCDE4CEC8A0"/>
  </w:style>
  <w:style w:type="character" w:customStyle="1" w:styleId="Heading2Char">
    <w:name w:val="Heading 2 Char"/>
    <w:basedOn w:val="DefaultParagraphFont"/>
    <w:link w:val="Heading2"/>
    <w:uiPriority w:val="9"/>
    <w:rsid w:val="00AD636F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43F097C-FBC1-4017-9D48-B4E9938D73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2021-03-15T11:00:00Z</dcterms:created>
  <dcterms:modified xsi:type="dcterms:W3CDTF">2021-03-16T17:33:00Z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